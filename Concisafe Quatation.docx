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:rsidRPr="006A2C68" w14:paraId="21E7B2D8" w14:textId="77777777" w:rsidTr="002B06E9">
        <w:trPr>
          <w:trHeight w:val="1256"/>
          <w:jc w:val="center"/>
        </w:trPr>
        <w:sdt>
          <w:sdtPr>
            <w:rPr>
              <w:rFonts w:ascii="Times New Roman" w:hAnsi="Times New Roman" w:cs="Times New Roman"/>
            </w:rPr>
            <w:alias w:val="Invoice:"/>
            <w:tag w:val="Invoice:"/>
            <w:id w:val="-1014992444"/>
            <w:placeholder>
              <w:docPart w:val="BD3399A564EC45B188B96A1329F9DF75"/>
            </w:placeholder>
            <w:temporary/>
            <w:showingPlcHdr/>
            <w15:appearance w15:val="hidden"/>
          </w:sdtPr>
          <w:sdtContent>
            <w:tc>
              <w:tcPr>
                <w:tcW w:w="3539" w:type="dxa"/>
                <w:hideMark/>
              </w:tcPr>
              <w:p w14:paraId="09A3DF07" w14:textId="77777777" w:rsidR="00A340F2" w:rsidRPr="006A2C68" w:rsidRDefault="00FE0263" w:rsidP="007C6848">
                <w:pPr>
                  <w:pStyle w:val="Title"/>
                  <w:jc w:val="center"/>
                  <w:rPr>
                    <w:rFonts w:ascii="Times New Roman" w:hAnsi="Times New Roman" w:cs="Times New Roman"/>
                  </w:rPr>
                </w:pPr>
                <w:r w:rsidRPr="006A2C68">
                  <w:rPr>
                    <w:rFonts w:ascii="Times New Roman" w:hAnsi="Times New Roman" w:cs="Times New Roman"/>
                  </w:rPr>
                  <w:t>INVOICe</w:t>
                </w:r>
              </w:p>
            </w:tc>
          </w:sdtContent>
        </w:sdt>
        <w:tc>
          <w:tcPr>
            <w:tcW w:w="3539" w:type="dxa"/>
          </w:tcPr>
          <w:p w14:paraId="6EAFD78C" w14:textId="77777777" w:rsidR="00A340F2" w:rsidRPr="006A2C68" w:rsidRDefault="00A340F2" w:rsidP="007C68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9" w:type="dxa"/>
            <w:hideMark/>
          </w:tcPr>
          <w:p w14:paraId="6AED050D" w14:textId="77777777" w:rsidR="00A340F2" w:rsidRPr="006A2C68" w:rsidRDefault="00A340F2" w:rsidP="002F5404">
            <w:pPr>
              <w:rPr>
                <w:rFonts w:ascii="Times New Roman" w:hAnsi="Times New Roman" w:cs="Times New Roman"/>
              </w:rPr>
            </w:pPr>
          </w:p>
        </w:tc>
      </w:tr>
      <w:tr w:rsidR="0050718C" w:rsidRPr="006A2C68" w14:paraId="37EDD846" w14:textId="77777777" w:rsidTr="002B06E9">
        <w:trPr>
          <w:gridAfter w:val="1"/>
          <w:wAfter w:w="3539" w:type="dxa"/>
          <w:trHeight w:val="1364"/>
          <w:jc w:val="center"/>
        </w:trPr>
        <w:tc>
          <w:tcPr>
            <w:tcW w:w="3539" w:type="dxa"/>
            <w:hideMark/>
          </w:tcPr>
          <w:p w14:paraId="50C4CA54" w14:textId="77777777" w:rsidR="0050718C" w:rsidRPr="006A2C68" w:rsidRDefault="00000000" w:rsidP="007C6848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FDB8CA4D4F014B38BDBCD7B5979DB578"/>
                </w:placeholder>
                <w:temporary/>
                <w:showingPlcHdr/>
                <w15:appearance w15:val="hidden"/>
              </w:sdtPr>
              <w:sdtContent>
                <w:r w:rsidR="0050718C" w:rsidRPr="006A2C68">
                  <w:rPr>
                    <w:rStyle w:val="DateChar"/>
                    <w:rFonts w:ascii="Times New Roman" w:hAnsi="Times New Roman" w:cs="Times New Roman"/>
                  </w:rPr>
                  <w:t>DATE</w:t>
                </w:r>
              </w:sdtContent>
            </w:sdt>
          </w:p>
          <w:p w14:paraId="2892EBC2" w14:textId="1F26EC25" w:rsidR="0050718C" w:rsidRPr="006A2C68" w:rsidRDefault="0050718C" w:rsidP="007C684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A2C6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26-Nov-2023</w:t>
            </w:r>
          </w:p>
        </w:tc>
        <w:tc>
          <w:tcPr>
            <w:tcW w:w="3539" w:type="dxa"/>
            <w:hideMark/>
          </w:tcPr>
          <w:p w14:paraId="276B32E4" w14:textId="77777777" w:rsidR="0050718C" w:rsidRPr="006A2C68" w:rsidRDefault="00000000" w:rsidP="007C6848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  <w:sz w:val="32"/>
                  <w:szCs w:val="32"/>
                </w:rPr>
                <w:alias w:val="Invoice number:"/>
                <w:tag w:val="Invoice number:"/>
                <w:id w:val="453919090"/>
                <w:placeholder>
                  <w:docPart w:val="6787DE5789CB4CB4972C1C084CABEAD3"/>
                </w:placeholder>
                <w:temporary/>
                <w:showingPlcHdr/>
                <w15:appearance w15:val="hidden"/>
              </w:sdtPr>
              <w:sdtContent>
                <w:r w:rsidR="0050718C" w:rsidRPr="006A2C68">
                  <w:rPr>
                    <w:rFonts w:ascii="Times New Roman" w:hAnsi="Times New Roman" w:cs="Times New Roman"/>
                    <w:color w:val="000000" w:themeColor="text1"/>
                    <w:sz w:val="32"/>
                    <w:szCs w:val="32"/>
                  </w:rPr>
                  <w:t>INVOICE NO</w:t>
                </w:r>
              </w:sdtContent>
            </w:sdt>
          </w:p>
          <w:p w14:paraId="568C1E42" w14:textId="6482A5DA" w:rsidR="0050718C" w:rsidRPr="006A2C68" w:rsidRDefault="0050718C" w:rsidP="007C684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2C6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36</w:t>
            </w:r>
          </w:p>
        </w:tc>
      </w:tr>
      <w:tr w:rsidR="00A340F2" w:rsidRPr="006A2C68" w14:paraId="67720230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06DFE9AC" w14:textId="6569087E" w:rsidR="00A340F2" w:rsidRPr="006A2C68" w:rsidRDefault="00A340F2" w:rsidP="002F54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39" w:type="dxa"/>
          </w:tcPr>
          <w:p w14:paraId="571417FE" w14:textId="5D3E2D7B" w:rsidR="00A340F2" w:rsidRPr="006A2C68" w:rsidRDefault="00A340F2" w:rsidP="002F54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9" w:type="dxa"/>
          </w:tcPr>
          <w:p w14:paraId="38E94111" w14:textId="77777777" w:rsidR="00A340F2" w:rsidRPr="006A2C68" w:rsidRDefault="00A340F2" w:rsidP="002F54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BCAE38D" w14:textId="77777777" w:rsidR="00A340F2" w:rsidRPr="006A2C68" w:rsidRDefault="00A340F2" w:rsidP="002F5404">
      <w:pPr>
        <w:rPr>
          <w:rFonts w:ascii="Times New Roman" w:hAnsi="Times New Roman" w:cs="Times New Roman"/>
          <w:noProof/>
        </w:rPr>
      </w:pPr>
    </w:p>
    <w:p w14:paraId="65819025" w14:textId="77777777" w:rsidR="00A340F2" w:rsidRPr="006A2C68" w:rsidRDefault="00A340F2" w:rsidP="00A340F2">
      <w:pPr>
        <w:rPr>
          <w:rFonts w:ascii="Times New Roman" w:hAnsi="Times New Roman" w:cs="Times New Roman"/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357"/>
        <w:gridCol w:w="3503"/>
        <w:gridCol w:w="2211"/>
        <w:gridCol w:w="2119"/>
      </w:tblGrid>
      <w:tr w:rsidR="002F5404" w:rsidRPr="006A2C68" w14:paraId="084C04BB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3683CF9E" w14:textId="77777777" w:rsidR="00A340F2" w:rsidRPr="006A2C68" w:rsidRDefault="00000000" w:rsidP="002F5404">
            <w:pPr>
              <w:pStyle w:val="Style1"/>
              <w:framePr w:hSpace="0" w:wrap="auto" w:vAnchor="margin" w:hAnchor="text" w:xAlign="left" w:yAlign="inline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Quantity:"/>
                <w:tag w:val="Quantity:"/>
                <w:id w:val="871653143"/>
                <w:placeholder>
                  <w:docPart w:val="A8F86FC808B5452F9B962873551A7680"/>
                </w:placeholder>
                <w:temporary/>
                <w:showingPlcHdr/>
                <w15:appearance w15:val="hidden"/>
              </w:sdtPr>
              <w:sdtContent>
                <w:r w:rsidR="00CF2287" w:rsidRPr="006A2C68">
                  <w:rPr>
                    <w:rFonts w:ascii="Times New Roman" w:hAnsi="Times New Roman" w:cs="Times New Roman"/>
                  </w:rPr>
                  <w:t>Quantity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</w:rPr>
            <w:alias w:val="Description:"/>
            <w:tag w:val="Description:"/>
            <w:id w:val="329724175"/>
            <w:placeholder>
              <w:docPart w:val="4DA9D226816C4DAF8409E8135BA62E90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79C0BF68" w14:textId="77777777" w:rsidR="00A340F2" w:rsidRPr="006A2C68" w:rsidRDefault="00CF2287" w:rsidP="002F5404">
                <w:pPr>
                  <w:pStyle w:val="Style1"/>
                  <w:framePr w:hSpace="0" w:wrap="auto" w:vAnchor="margin" w:hAnchor="text" w:xAlign="left" w:yAlign="inline"/>
                  <w:rPr>
                    <w:rFonts w:ascii="Times New Roman" w:hAnsi="Times New Roman" w:cs="Times New Roman"/>
                  </w:rPr>
                </w:pPr>
                <w:r w:rsidRPr="006A2C68">
                  <w:rPr>
                    <w:rFonts w:ascii="Times New Roman" w:hAnsi="Times New Roman" w:cs="Times New Roman"/>
                  </w:rPr>
                  <w:t>Description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Unit price:"/>
            <w:tag w:val="Unit price:"/>
            <w:id w:val="-1233764391"/>
            <w:placeholder>
              <w:docPart w:val="A23E7AF16AE142B2A5C7E4BC97407113"/>
            </w:placeholder>
            <w:temporary/>
            <w:showingPlcHdr/>
            <w15:appearance w15:val="hidden"/>
          </w:sdtPr>
          <w:sdtContent>
            <w:tc>
              <w:tcPr>
                <w:tcW w:w="2304" w:type="dxa"/>
                <w:hideMark/>
              </w:tcPr>
              <w:p w14:paraId="727BDEE8" w14:textId="77777777" w:rsidR="00A340F2" w:rsidRPr="006A2C68" w:rsidRDefault="00CF2287" w:rsidP="002F5404">
                <w:pPr>
                  <w:pStyle w:val="Style1"/>
                  <w:framePr w:hSpace="0" w:wrap="auto" w:vAnchor="margin" w:hAnchor="text" w:xAlign="left" w:yAlign="inline"/>
                  <w:rPr>
                    <w:rFonts w:ascii="Times New Roman" w:hAnsi="Times New Roman" w:cs="Times New Roman"/>
                  </w:rPr>
                </w:pPr>
                <w:r w:rsidRPr="006A2C68">
                  <w:rPr>
                    <w:rFonts w:ascii="Times New Roman" w:hAnsi="Times New Roman" w:cs="Times New Roman"/>
                  </w:rPr>
                  <w:t>Unit Price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Line total:"/>
            <w:tag w:val="Line total:"/>
            <w:id w:val="-1547060432"/>
            <w:placeholder>
              <w:docPart w:val="EEDD4AC3F18B4A1F979B3289AAB8AEB4"/>
            </w:placeholder>
            <w:temporary/>
            <w:showingPlcHdr/>
            <w15:appearance w15:val="hidden"/>
          </w:sdtPr>
          <w:sdtContent>
            <w:tc>
              <w:tcPr>
                <w:tcW w:w="2195" w:type="dxa"/>
                <w:hideMark/>
              </w:tcPr>
              <w:p w14:paraId="15235A4D" w14:textId="77777777" w:rsidR="00A340F2" w:rsidRPr="006A2C68" w:rsidRDefault="00CF2287" w:rsidP="002F5404">
                <w:pPr>
                  <w:pStyle w:val="Style1"/>
                  <w:framePr w:hSpace="0" w:wrap="auto" w:vAnchor="margin" w:hAnchor="text" w:xAlign="left" w:yAlign="inline"/>
                  <w:rPr>
                    <w:rFonts w:ascii="Times New Roman" w:hAnsi="Times New Roman" w:cs="Times New Roman"/>
                  </w:rPr>
                </w:pPr>
                <w:r w:rsidRPr="006A2C68">
                  <w:rPr>
                    <w:rFonts w:ascii="Times New Roman" w:hAnsi="Times New Roman" w:cs="Times New Roman"/>
                  </w:rPr>
                  <w:t>Line Total</w:t>
                </w:r>
              </w:p>
            </w:tc>
          </w:sdtContent>
        </w:sdt>
      </w:tr>
    </w:tbl>
    <w:p w14:paraId="675E3BB8" w14:textId="77777777" w:rsidR="000E7C40" w:rsidRPr="006A2C68" w:rsidRDefault="000E7C40">
      <w:pPr>
        <w:rPr>
          <w:rFonts w:ascii="Times New Roman" w:hAnsi="Times New Roman" w:cs="Times New Roman"/>
        </w:rPr>
      </w:pPr>
    </w:p>
    <w:p w14:paraId="2525EE1E" w14:textId="77777777" w:rsidR="000E7C40" w:rsidRPr="006A2C68" w:rsidRDefault="000E7C40">
      <w:pPr>
        <w:rPr>
          <w:rFonts w:ascii="Times New Roman" w:hAnsi="Times New Roman" w:cs="Times New Roman"/>
        </w:rPr>
      </w:pPr>
    </w:p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340"/>
        <w:gridCol w:w="3495"/>
        <w:gridCol w:w="2234"/>
        <w:gridCol w:w="2131"/>
      </w:tblGrid>
      <w:tr w:rsidR="00085F42" w:rsidRPr="006A2C68" w14:paraId="60F32500" w14:textId="77777777" w:rsidTr="00B20D14">
        <w:trPr>
          <w:trHeight w:hRule="exact" w:val="490"/>
        </w:trPr>
        <w:sdt>
          <w:sdtPr>
            <w:rPr>
              <w:rFonts w:ascii="Times New Roman" w:hAnsi="Times New Roman" w:cs="Times New Roman"/>
            </w:rPr>
            <w:alias w:val="Enter product:"/>
            <w:tag w:val="Enter product:"/>
            <w:id w:val="-926576106"/>
            <w:placeholder>
              <w:docPart w:val="11F492FFF7A1444F8A9B471476743AFA"/>
            </w:placeholder>
            <w:temporary/>
            <w:showingPlcHdr/>
            <w15:appearance w15:val="hidden"/>
          </w:sdtPr>
          <w:sdtContent>
            <w:tc>
              <w:tcPr>
                <w:tcW w:w="2340" w:type="dxa"/>
              </w:tcPr>
              <w:p w14:paraId="3B2CBA6F" w14:textId="77777777" w:rsidR="00EB63A0" w:rsidRPr="006A2C68" w:rsidRDefault="00EB63A0" w:rsidP="00F65335">
                <w:pPr>
                  <w:pStyle w:val="Normalright"/>
                  <w:rPr>
                    <w:rFonts w:ascii="Times New Roman" w:hAnsi="Times New Roman" w:cs="Times New Roman"/>
                  </w:rPr>
                </w:pPr>
                <w:r w:rsidRPr="006A2C68">
                  <w:rPr>
                    <w:rFonts w:ascii="Times New Roman" w:hAnsi="Times New Roman" w:cs="Times New Roman"/>
                  </w:rPr>
                  <w:t>Product</w:t>
                </w:r>
              </w:p>
            </w:tc>
          </w:sdtContent>
        </w:sdt>
        <w:tc>
          <w:tcPr>
            <w:tcW w:w="3495" w:type="dxa"/>
          </w:tcPr>
          <w:p w14:paraId="3DF8FD61" w14:textId="691D70E1" w:rsidR="00EB63A0" w:rsidRPr="006A2C68" w:rsidRDefault="0050718C" w:rsidP="00F65335">
            <w:pPr>
              <w:pStyle w:val="Normalright"/>
              <w:rPr>
                <w:rFonts w:ascii="Times New Roman" w:eastAsia="Times New Roman" w:hAnsi="Times New Roman" w:cs="Times New Roman"/>
                <w:color w:val="212529"/>
                <w:lang w:eastAsia="en-PK"/>
              </w:rPr>
            </w:pPr>
            <w:proofErr w:type="spellStart"/>
            <w:r w:rsidRPr="006A2C68">
              <w:rPr>
                <w:rFonts w:ascii="Times New Roman" w:eastAsia="Times New Roman" w:hAnsi="Times New Roman" w:cs="Times New Roman"/>
                <w:color w:val="212529"/>
                <w:lang w:val="en-PK" w:eastAsia="en-PK"/>
              </w:rPr>
              <w:t>Concisafe</w:t>
            </w:r>
            <w:proofErr w:type="spellEnd"/>
            <w:r w:rsidRPr="006A2C68">
              <w:rPr>
                <w:rFonts w:ascii="Times New Roman" w:eastAsia="Times New Roman" w:hAnsi="Times New Roman" w:cs="Times New Roman"/>
                <w:color w:val="212529"/>
                <w:lang w:eastAsia="en-PK"/>
              </w:rPr>
              <w:t xml:space="preserve"> Google Plugin</w:t>
            </w:r>
          </w:p>
        </w:tc>
        <w:tc>
          <w:tcPr>
            <w:tcW w:w="2234" w:type="dxa"/>
          </w:tcPr>
          <w:p w14:paraId="141D4FE7" w14:textId="3A19B529" w:rsidR="00EB63A0" w:rsidRPr="006A2C68" w:rsidRDefault="0028048D" w:rsidP="00F65335">
            <w:pPr>
              <w:pStyle w:val="Normalright"/>
              <w:rPr>
                <w:rFonts w:ascii="Times New Roman" w:hAnsi="Times New Roman" w:cs="Times New Roman"/>
              </w:rPr>
            </w:pPr>
            <w:r w:rsidRPr="006A2C68">
              <w:rPr>
                <w:rFonts w:ascii="Times New Roman" w:hAnsi="Times New Roman" w:cs="Times New Roman"/>
                <w:lang w:eastAsia="ja-JP"/>
              </w:rPr>
              <w:t>30,000</w:t>
            </w:r>
          </w:p>
        </w:tc>
        <w:tc>
          <w:tcPr>
            <w:tcW w:w="2131" w:type="dxa"/>
          </w:tcPr>
          <w:p w14:paraId="438F0658" w14:textId="1D5AC452" w:rsidR="00EB63A0" w:rsidRPr="006A2C68" w:rsidRDefault="0028048D" w:rsidP="00F65335">
            <w:pPr>
              <w:pStyle w:val="Normalright"/>
              <w:rPr>
                <w:rFonts w:ascii="Times New Roman" w:hAnsi="Times New Roman" w:cs="Times New Roman"/>
              </w:rPr>
            </w:pPr>
            <w:r w:rsidRPr="006A2C68">
              <w:rPr>
                <w:rFonts w:ascii="Times New Roman" w:hAnsi="Times New Roman" w:cs="Times New Roman"/>
                <w:lang w:eastAsia="ja-JP"/>
              </w:rPr>
              <w:t>30,000</w:t>
            </w:r>
          </w:p>
        </w:tc>
      </w:tr>
    </w:tbl>
    <w:p w14:paraId="7086985D" w14:textId="77777777" w:rsidR="007201A7" w:rsidRPr="006A2C68" w:rsidRDefault="007201A7" w:rsidP="00A36725">
      <w:pPr>
        <w:rPr>
          <w:rFonts w:ascii="Times New Roman" w:hAnsi="Times New Roman" w:cs="Times New Roman"/>
        </w:rPr>
      </w:pPr>
    </w:p>
    <w:p w14:paraId="3EDD9B66" w14:textId="15FC4E54" w:rsidR="00463BFF" w:rsidRDefault="00B20D14" w:rsidP="00A36725">
      <w:pPr>
        <w:rPr>
          <w:rFonts w:ascii="Times New Roman" w:hAnsi="Times New Roman" w:cs="Times New Roman"/>
          <w:sz w:val="24"/>
          <w:szCs w:val="24"/>
        </w:rPr>
      </w:pPr>
      <w:r w:rsidRPr="000D2923">
        <w:rPr>
          <w:rFonts w:ascii="Times New Roman" w:hAnsi="Times New Roman" w:cs="Times New Roman"/>
          <w:sz w:val="24"/>
          <w:szCs w:val="24"/>
        </w:rPr>
        <w:t>This product include</w:t>
      </w:r>
      <w:r w:rsidR="007C12D5" w:rsidRPr="000D2923">
        <w:rPr>
          <w:rFonts w:ascii="Times New Roman" w:hAnsi="Times New Roman" w:cs="Times New Roman"/>
          <w:sz w:val="24"/>
          <w:szCs w:val="24"/>
        </w:rPr>
        <w:t>s</w:t>
      </w:r>
      <w:r w:rsidRPr="000D2923">
        <w:rPr>
          <w:rFonts w:ascii="Times New Roman" w:hAnsi="Times New Roman" w:cs="Times New Roman"/>
          <w:sz w:val="24"/>
          <w:szCs w:val="24"/>
        </w:rPr>
        <w:t xml:space="preserve"> backend in </w:t>
      </w:r>
      <w:proofErr w:type="spellStart"/>
      <w:r w:rsidRPr="000D2923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D2923">
        <w:rPr>
          <w:rFonts w:ascii="Times New Roman" w:hAnsi="Times New Roman" w:cs="Times New Roman"/>
          <w:sz w:val="24"/>
          <w:szCs w:val="24"/>
        </w:rPr>
        <w:t xml:space="preserve"> and Frontend in HTML with complete JavaScript functionality.</w:t>
      </w:r>
      <w:r w:rsidR="000D2923">
        <w:rPr>
          <w:rFonts w:ascii="Times New Roman" w:hAnsi="Times New Roman" w:cs="Times New Roman"/>
          <w:sz w:val="24"/>
          <w:szCs w:val="24"/>
        </w:rPr>
        <w:t xml:space="preserve"> </w:t>
      </w:r>
      <w:r w:rsidRPr="000D2923">
        <w:rPr>
          <w:rFonts w:ascii="Times New Roman" w:hAnsi="Times New Roman" w:cs="Times New Roman"/>
          <w:sz w:val="24"/>
          <w:szCs w:val="24"/>
        </w:rPr>
        <w:t>We will try our best to deploy it</w:t>
      </w:r>
      <w:r w:rsidR="000D2923">
        <w:rPr>
          <w:rFonts w:ascii="Times New Roman" w:hAnsi="Times New Roman" w:cs="Times New Roman"/>
          <w:sz w:val="24"/>
          <w:szCs w:val="24"/>
        </w:rPr>
        <w:t>.</w:t>
      </w:r>
    </w:p>
    <w:p w14:paraId="6DCB11BF" w14:textId="6223BC9C" w:rsidR="007F3F14" w:rsidRDefault="007F3F14" w:rsidP="00A367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not build AI Model from scratch. We will fine tune the model from </w:t>
      </w:r>
      <w:r w:rsidR="00181577">
        <w:rPr>
          <w:rFonts w:ascii="Times New Roman" w:hAnsi="Times New Roman" w:cs="Times New Roman"/>
          <w:sz w:val="24"/>
          <w:szCs w:val="24"/>
        </w:rPr>
        <w:t>Hugging</w:t>
      </w:r>
      <w:r w:rsidR="00143AAC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3E096E0E" w14:textId="77777777" w:rsidR="00463BFF" w:rsidRDefault="00463BFF" w:rsidP="00A36725">
      <w:pPr>
        <w:rPr>
          <w:rFonts w:ascii="Times New Roman" w:hAnsi="Times New Roman" w:cs="Times New Roman"/>
          <w:sz w:val="24"/>
          <w:szCs w:val="24"/>
        </w:rPr>
      </w:pPr>
    </w:p>
    <w:p w14:paraId="506E2196" w14:textId="77777777" w:rsidR="00463BFF" w:rsidRPr="002568D0" w:rsidRDefault="00463BFF" w:rsidP="0030005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68D0">
        <w:rPr>
          <w:rFonts w:ascii="Times New Roman" w:hAnsi="Times New Roman" w:cs="Times New Roman"/>
          <w:b/>
          <w:bCs/>
          <w:sz w:val="28"/>
          <w:szCs w:val="28"/>
          <w:u w:val="single"/>
        </w:rPr>
        <w:t>Terms and Conditions Apply</w:t>
      </w:r>
    </w:p>
    <w:p w14:paraId="41162A2B" w14:textId="77777777" w:rsidR="00300056" w:rsidRDefault="00300056" w:rsidP="003000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056">
        <w:rPr>
          <w:rFonts w:ascii="Times New Roman" w:hAnsi="Times New Roman" w:cs="Times New Roman"/>
          <w:b/>
          <w:bCs/>
          <w:sz w:val="24"/>
          <w:szCs w:val="24"/>
        </w:rPr>
        <w:t>Payment Terms:</w:t>
      </w:r>
    </w:p>
    <w:p w14:paraId="6AC7219D" w14:textId="77777777" w:rsidR="00300056" w:rsidRPr="00300056" w:rsidRDefault="00300056" w:rsidP="003000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056">
        <w:rPr>
          <w:rFonts w:ascii="Times New Roman" w:hAnsi="Times New Roman" w:cs="Times New Roman"/>
          <w:sz w:val="24"/>
          <w:szCs w:val="24"/>
        </w:rPr>
        <w:t xml:space="preserve">Client agrees to pay Service Provider </w:t>
      </w:r>
      <w:r>
        <w:rPr>
          <w:rFonts w:ascii="Times New Roman" w:hAnsi="Times New Roman" w:cs="Times New Roman"/>
          <w:sz w:val="24"/>
          <w:szCs w:val="24"/>
        </w:rPr>
        <w:t>30,000</w:t>
      </w:r>
      <w:r w:rsidRPr="00300056">
        <w:rPr>
          <w:rFonts w:ascii="Times New Roman" w:hAnsi="Times New Roman" w:cs="Times New Roman"/>
          <w:sz w:val="24"/>
          <w:szCs w:val="24"/>
        </w:rPr>
        <w:t>.</w:t>
      </w:r>
    </w:p>
    <w:p w14:paraId="0DDCC28A" w14:textId="77777777" w:rsidR="00300056" w:rsidRPr="00300056" w:rsidRDefault="00300056" w:rsidP="003000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056">
        <w:rPr>
          <w:rFonts w:ascii="Times New Roman" w:hAnsi="Times New Roman" w:cs="Times New Roman"/>
          <w:sz w:val="24"/>
          <w:szCs w:val="24"/>
        </w:rPr>
        <w:t>Payment shall be made in two installments: 50% upfront upon agreement execution and 50% upon completion of the services.</w:t>
      </w:r>
    </w:p>
    <w:p w14:paraId="5BA8FF59" w14:textId="77777777" w:rsidR="00300056" w:rsidRDefault="00300056" w:rsidP="003000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056">
        <w:rPr>
          <w:rFonts w:ascii="Times New Roman" w:hAnsi="Times New Roman" w:cs="Times New Roman"/>
          <w:b/>
          <w:bCs/>
          <w:sz w:val="24"/>
          <w:szCs w:val="24"/>
        </w:rPr>
        <w:t>Commencement of Work:</w:t>
      </w:r>
    </w:p>
    <w:p w14:paraId="2BFEC31C" w14:textId="3D43588D" w:rsidR="00B20D14" w:rsidRPr="00300056" w:rsidRDefault="00300056" w:rsidP="0030005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00056">
        <w:rPr>
          <w:rFonts w:ascii="Times New Roman" w:hAnsi="Times New Roman" w:cs="Times New Roman"/>
          <w:sz w:val="24"/>
          <w:szCs w:val="24"/>
        </w:rPr>
        <w:t>Work on the project will commence upon receipt of the initial payment by Service Provider.</w:t>
      </w:r>
      <w:r w:rsidR="000D2923" w:rsidRPr="00300056">
        <w:rPr>
          <w:rFonts w:ascii="Times New Roman" w:hAnsi="Times New Roman" w:cs="Times New Roman"/>
          <w:sz w:val="24"/>
          <w:szCs w:val="24"/>
        </w:rPr>
        <w:br/>
      </w:r>
    </w:p>
    <w:p w14:paraId="4D9C7C4B" w14:textId="77777777" w:rsidR="006A2C68" w:rsidRPr="006A2C68" w:rsidRDefault="006A2C68" w:rsidP="00A36725">
      <w:pPr>
        <w:rPr>
          <w:rFonts w:ascii="Times New Roman" w:hAnsi="Times New Roman" w:cs="Times New Roman"/>
        </w:rPr>
      </w:pPr>
    </w:p>
    <w:p w14:paraId="04C8B075" w14:textId="77777777" w:rsidR="006A2C68" w:rsidRDefault="006A2C68" w:rsidP="00A36725">
      <w:pPr>
        <w:rPr>
          <w:rFonts w:ascii="Times New Roman" w:hAnsi="Times New Roman" w:cs="Times New Roman"/>
        </w:rPr>
      </w:pPr>
    </w:p>
    <w:p w14:paraId="2EC64612" w14:textId="77777777" w:rsidR="00EA0755" w:rsidRPr="006A2C68" w:rsidRDefault="00EA0755" w:rsidP="00A36725">
      <w:pPr>
        <w:rPr>
          <w:rFonts w:ascii="Times New Roman" w:hAnsi="Times New Roman" w:cs="Times New Roman"/>
        </w:rPr>
      </w:pPr>
    </w:p>
    <w:p w14:paraId="2CEDD3CE" w14:textId="57F49FC2" w:rsidR="006A2C68" w:rsidRPr="00463BFF" w:rsidRDefault="00463BFF" w:rsidP="00A367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3BFF">
        <w:rPr>
          <w:rFonts w:ascii="Times New Roman" w:hAnsi="Times New Roman" w:cs="Times New Roman"/>
          <w:b/>
          <w:bCs/>
          <w:sz w:val="28"/>
          <w:szCs w:val="28"/>
          <w:u w:val="single"/>
        </w:rPr>
        <w:t>Service Provider:</w:t>
      </w:r>
    </w:p>
    <w:p w14:paraId="3F72C62D" w14:textId="34910701" w:rsidR="006A2C68" w:rsidRPr="002568D0" w:rsidRDefault="006A2C68" w:rsidP="00A36725">
      <w:pPr>
        <w:rPr>
          <w:rFonts w:ascii="Times New Roman" w:hAnsi="Times New Roman" w:cs="Times New Roman"/>
          <w:sz w:val="24"/>
          <w:szCs w:val="24"/>
        </w:rPr>
      </w:pPr>
      <w:r w:rsidRPr="002568D0">
        <w:rPr>
          <w:rFonts w:ascii="Times New Roman" w:hAnsi="Times New Roman" w:cs="Times New Roman"/>
          <w:sz w:val="24"/>
          <w:szCs w:val="24"/>
        </w:rPr>
        <w:t>Syed Affan Hussain</w:t>
      </w:r>
    </w:p>
    <w:p w14:paraId="00203E51" w14:textId="77777777" w:rsidR="00463BFF" w:rsidRPr="00463BFF" w:rsidRDefault="00463BFF" w:rsidP="00A36725">
      <w:pPr>
        <w:rPr>
          <w:rFonts w:ascii="Times New Roman" w:hAnsi="Times New Roman" w:cs="Times New Roman"/>
          <w:sz w:val="28"/>
          <w:szCs w:val="28"/>
        </w:rPr>
      </w:pPr>
    </w:p>
    <w:p w14:paraId="4D9F699D" w14:textId="388D6D96" w:rsidR="00463BFF" w:rsidRPr="00463BFF" w:rsidRDefault="00463BFF" w:rsidP="00A367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3BFF">
        <w:rPr>
          <w:rFonts w:ascii="Times New Roman" w:hAnsi="Times New Roman" w:cs="Times New Roman"/>
          <w:b/>
          <w:bCs/>
          <w:sz w:val="28"/>
          <w:szCs w:val="28"/>
          <w:u w:val="single"/>
        </w:rPr>
        <w:t>Client:</w:t>
      </w:r>
    </w:p>
    <w:p w14:paraId="57BCD521" w14:textId="5270344B" w:rsidR="00463BFF" w:rsidRPr="002568D0" w:rsidRDefault="00463BFF" w:rsidP="00A36725">
      <w:pPr>
        <w:rPr>
          <w:rFonts w:ascii="Times New Roman" w:hAnsi="Times New Roman" w:cs="Times New Roman"/>
          <w:sz w:val="24"/>
          <w:szCs w:val="24"/>
        </w:rPr>
      </w:pPr>
      <w:r w:rsidRPr="002568D0">
        <w:rPr>
          <w:rFonts w:ascii="Times New Roman" w:hAnsi="Times New Roman" w:cs="Times New Roman"/>
          <w:sz w:val="24"/>
          <w:szCs w:val="24"/>
        </w:rPr>
        <w:t>Sami Faiz</w:t>
      </w:r>
    </w:p>
    <w:sectPr w:rsidR="00463BFF" w:rsidRPr="002568D0" w:rsidSect="007C684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37DCD" w14:textId="77777777" w:rsidR="00F8351A" w:rsidRDefault="00F8351A">
      <w:pPr>
        <w:spacing w:line="240" w:lineRule="auto"/>
      </w:pPr>
      <w:r>
        <w:separator/>
      </w:r>
    </w:p>
    <w:p w14:paraId="5A7DD9BE" w14:textId="77777777" w:rsidR="00F8351A" w:rsidRDefault="00F8351A"/>
  </w:endnote>
  <w:endnote w:type="continuationSeparator" w:id="0">
    <w:p w14:paraId="7ABF9FAA" w14:textId="77777777" w:rsidR="00F8351A" w:rsidRDefault="00F8351A">
      <w:pPr>
        <w:spacing w:line="240" w:lineRule="auto"/>
      </w:pPr>
      <w:r>
        <w:continuationSeparator/>
      </w:r>
    </w:p>
    <w:p w14:paraId="245D4953" w14:textId="77777777" w:rsidR="00F8351A" w:rsidRDefault="00F83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82F8C" w14:textId="77777777" w:rsidR="007201A7" w:rsidRDefault="007201A7">
    <w:pPr>
      <w:pStyle w:val="Footer"/>
    </w:pPr>
  </w:p>
  <w:p w14:paraId="4644DF62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11AF3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34C80C9" wp14:editId="68F57F00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2A2887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4C80C9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252A2887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6F289" w14:textId="77777777" w:rsidR="00F8351A" w:rsidRDefault="00F8351A">
      <w:pPr>
        <w:spacing w:line="240" w:lineRule="auto"/>
      </w:pPr>
      <w:r>
        <w:separator/>
      </w:r>
    </w:p>
    <w:p w14:paraId="1C93628A" w14:textId="77777777" w:rsidR="00F8351A" w:rsidRDefault="00F8351A"/>
  </w:footnote>
  <w:footnote w:type="continuationSeparator" w:id="0">
    <w:p w14:paraId="49DBA8E7" w14:textId="77777777" w:rsidR="00F8351A" w:rsidRDefault="00F8351A">
      <w:pPr>
        <w:spacing w:line="240" w:lineRule="auto"/>
      </w:pPr>
      <w:r>
        <w:continuationSeparator/>
      </w:r>
    </w:p>
    <w:p w14:paraId="0AEB73B2" w14:textId="77777777" w:rsidR="00F8351A" w:rsidRDefault="00F83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84E3" w14:textId="77777777" w:rsidR="007201A7" w:rsidRDefault="007201A7"/>
  <w:p w14:paraId="5A62C39E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2B58D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B610B97" wp14:editId="650671E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616FE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610B97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2D1616FE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4C522F"/>
    <w:multiLevelType w:val="hybridMultilevel"/>
    <w:tmpl w:val="EC0AF5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A0DAD"/>
    <w:multiLevelType w:val="hybridMultilevel"/>
    <w:tmpl w:val="D14A85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2713708">
    <w:abstractNumId w:val="9"/>
  </w:num>
  <w:num w:numId="2" w16cid:durableId="1496842883">
    <w:abstractNumId w:val="7"/>
  </w:num>
  <w:num w:numId="3" w16cid:durableId="1722554958">
    <w:abstractNumId w:val="6"/>
  </w:num>
  <w:num w:numId="4" w16cid:durableId="369957499">
    <w:abstractNumId w:val="5"/>
  </w:num>
  <w:num w:numId="5" w16cid:durableId="1496415544">
    <w:abstractNumId w:val="4"/>
  </w:num>
  <w:num w:numId="6" w16cid:durableId="440222339">
    <w:abstractNumId w:val="8"/>
  </w:num>
  <w:num w:numId="7" w16cid:durableId="426659351">
    <w:abstractNumId w:val="3"/>
  </w:num>
  <w:num w:numId="8" w16cid:durableId="418915479">
    <w:abstractNumId w:val="2"/>
  </w:num>
  <w:num w:numId="9" w16cid:durableId="288706436">
    <w:abstractNumId w:val="1"/>
  </w:num>
  <w:num w:numId="10" w16cid:durableId="1031612849">
    <w:abstractNumId w:val="0"/>
  </w:num>
  <w:num w:numId="11" w16cid:durableId="2061904458">
    <w:abstractNumId w:val="10"/>
  </w:num>
  <w:num w:numId="12" w16cid:durableId="355510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8C"/>
    <w:rsid w:val="00064E3E"/>
    <w:rsid w:val="00077551"/>
    <w:rsid w:val="00085F42"/>
    <w:rsid w:val="000A6E91"/>
    <w:rsid w:val="000D2923"/>
    <w:rsid w:val="000E7C40"/>
    <w:rsid w:val="00125DEB"/>
    <w:rsid w:val="00143AAC"/>
    <w:rsid w:val="00181577"/>
    <w:rsid w:val="001817A4"/>
    <w:rsid w:val="001A035C"/>
    <w:rsid w:val="001D1771"/>
    <w:rsid w:val="0020743A"/>
    <w:rsid w:val="002400DD"/>
    <w:rsid w:val="002450DA"/>
    <w:rsid w:val="002568D0"/>
    <w:rsid w:val="00263E3B"/>
    <w:rsid w:val="00264280"/>
    <w:rsid w:val="0028048D"/>
    <w:rsid w:val="002A107B"/>
    <w:rsid w:val="002B06E9"/>
    <w:rsid w:val="002E7603"/>
    <w:rsid w:val="002F5404"/>
    <w:rsid w:val="00300056"/>
    <w:rsid w:val="00316D06"/>
    <w:rsid w:val="003D23A0"/>
    <w:rsid w:val="00463BFF"/>
    <w:rsid w:val="004858C9"/>
    <w:rsid w:val="004870D2"/>
    <w:rsid w:val="004A10E9"/>
    <w:rsid w:val="0050718C"/>
    <w:rsid w:val="005B2C75"/>
    <w:rsid w:val="005E394D"/>
    <w:rsid w:val="00662DFA"/>
    <w:rsid w:val="006A2C68"/>
    <w:rsid w:val="006B4542"/>
    <w:rsid w:val="006F038A"/>
    <w:rsid w:val="007201A7"/>
    <w:rsid w:val="007B4FC5"/>
    <w:rsid w:val="007C12D5"/>
    <w:rsid w:val="007C6848"/>
    <w:rsid w:val="007E0DF2"/>
    <w:rsid w:val="007E1D3F"/>
    <w:rsid w:val="007F3F14"/>
    <w:rsid w:val="00822DE8"/>
    <w:rsid w:val="00865DB9"/>
    <w:rsid w:val="0089202B"/>
    <w:rsid w:val="008B5297"/>
    <w:rsid w:val="009415D1"/>
    <w:rsid w:val="00947F34"/>
    <w:rsid w:val="009A4AF9"/>
    <w:rsid w:val="009D3F3C"/>
    <w:rsid w:val="00A340F2"/>
    <w:rsid w:val="00A36725"/>
    <w:rsid w:val="00B20D14"/>
    <w:rsid w:val="00B66C63"/>
    <w:rsid w:val="00B727BE"/>
    <w:rsid w:val="00BD7C9A"/>
    <w:rsid w:val="00C008E9"/>
    <w:rsid w:val="00CE3710"/>
    <w:rsid w:val="00CF2287"/>
    <w:rsid w:val="00D33124"/>
    <w:rsid w:val="00D73210"/>
    <w:rsid w:val="00EA0755"/>
    <w:rsid w:val="00EB63A0"/>
    <w:rsid w:val="00EC16CD"/>
    <w:rsid w:val="00F65335"/>
    <w:rsid w:val="00F65B05"/>
    <w:rsid w:val="00F8351A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645F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unhideWhenUsed/>
    <w:qFormat/>
    <w:rsid w:val="00300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HOP\AppData\Local\Microsoft\Office\16.0\DTS\en-PK%7b3C502360-8419-4277-BFDD-CA08C08AAD39%7d\%7b4CCFCB41-9DF4-46B2-A4CA-F1ED11416C93%7dtf1640240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3399A564EC45B188B96A1329F9D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7FE57-EF59-4746-BD1B-EB454EDEBC9D}"/>
      </w:docPartPr>
      <w:docPartBody>
        <w:p w:rsidR="00F93526" w:rsidRDefault="00000000">
          <w:pPr>
            <w:pStyle w:val="BD3399A564EC45B188B96A1329F9DF75"/>
          </w:pPr>
          <w:r w:rsidRPr="00064E3E">
            <w:t>INVOICe</w:t>
          </w:r>
        </w:p>
      </w:docPartBody>
    </w:docPart>
    <w:docPart>
      <w:docPartPr>
        <w:name w:val="A8F86FC808B5452F9B962873551A7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94819-2C5E-404B-BD24-3BB9FC4298D9}"/>
      </w:docPartPr>
      <w:docPartBody>
        <w:p w:rsidR="00F93526" w:rsidRDefault="00000000">
          <w:pPr>
            <w:pStyle w:val="A8F86FC808B5452F9B962873551A7680"/>
          </w:pPr>
          <w:r>
            <w:t>Quantity</w:t>
          </w:r>
        </w:p>
      </w:docPartBody>
    </w:docPart>
    <w:docPart>
      <w:docPartPr>
        <w:name w:val="4DA9D226816C4DAF8409E8135BA62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A9FD6-0D98-4659-802D-B02C1D38C758}"/>
      </w:docPartPr>
      <w:docPartBody>
        <w:p w:rsidR="00F93526" w:rsidRDefault="00000000">
          <w:pPr>
            <w:pStyle w:val="4DA9D226816C4DAF8409E8135BA62E90"/>
          </w:pPr>
          <w:r>
            <w:t>Description</w:t>
          </w:r>
        </w:p>
      </w:docPartBody>
    </w:docPart>
    <w:docPart>
      <w:docPartPr>
        <w:name w:val="A23E7AF16AE142B2A5C7E4BC97407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665ED-F5E8-4C82-ADC8-0BE14A5AD01B}"/>
      </w:docPartPr>
      <w:docPartBody>
        <w:p w:rsidR="00F93526" w:rsidRDefault="00000000">
          <w:pPr>
            <w:pStyle w:val="A23E7AF16AE142B2A5C7E4BC97407113"/>
          </w:pPr>
          <w:r>
            <w:t>Unit Price</w:t>
          </w:r>
        </w:p>
      </w:docPartBody>
    </w:docPart>
    <w:docPart>
      <w:docPartPr>
        <w:name w:val="EEDD4AC3F18B4A1F979B3289AAB8A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A3398-FBF4-487D-A03E-AE8AC6D7DFA7}"/>
      </w:docPartPr>
      <w:docPartBody>
        <w:p w:rsidR="00F93526" w:rsidRDefault="00000000">
          <w:pPr>
            <w:pStyle w:val="EEDD4AC3F18B4A1F979B3289AAB8AEB4"/>
          </w:pPr>
          <w:r>
            <w:t>Line Total</w:t>
          </w:r>
        </w:p>
      </w:docPartBody>
    </w:docPart>
    <w:docPart>
      <w:docPartPr>
        <w:name w:val="11F492FFF7A1444F8A9B471476743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D72DD-371B-4AF4-886A-331ABBC80D52}"/>
      </w:docPartPr>
      <w:docPartBody>
        <w:p w:rsidR="00F93526" w:rsidRDefault="00000000">
          <w:pPr>
            <w:pStyle w:val="11F492FFF7A1444F8A9B471476743AFA"/>
          </w:pPr>
          <w:r>
            <w:t>Product</w:t>
          </w:r>
        </w:p>
      </w:docPartBody>
    </w:docPart>
    <w:docPart>
      <w:docPartPr>
        <w:name w:val="FDB8CA4D4F014B38BDBCD7B5979DB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95B00-E71C-4B02-9141-968E4C9EEB3A}"/>
      </w:docPartPr>
      <w:docPartBody>
        <w:p w:rsidR="00F93526" w:rsidRDefault="006A610F" w:rsidP="006A610F">
          <w:pPr>
            <w:pStyle w:val="FDB8CA4D4F014B38BDBCD7B5979DB578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6787DE5789CB4CB4972C1C084CABE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F381B-FA1B-434F-BA4C-BFBA3C24A2DD}"/>
      </w:docPartPr>
      <w:docPartBody>
        <w:p w:rsidR="00F93526" w:rsidRDefault="006A610F" w:rsidP="006A610F">
          <w:pPr>
            <w:pStyle w:val="6787DE5789CB4CB4972C1C084CABEAD3"/>
          </w:pPr>
          <w:r w:rsidRPr="00064E3E">
            <w:rPr>
              <w:rFonts w:asciiTheme="majorHAnsi" w:hAnsiTheme="majorHAnsi"/>
              <w:color w:val="000000" w:themeColor="text1"/>
              <w:sz w:val="32"/>
              <w:szCs w:val="32"/>
            </w:rPr>
            <w:t>INVOICE 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0F"/>
    <w:rsid w:val="006A610F"/>
    <w:rsid w:val="00E20EB4"/>
    <w:rsid w:val="00F74A90"/>
    <w:rsid w:val="00F9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3399A564EC45B188B96A1329F9DF75">
    <w:name w:val="BD3399A564EC45B188B96A1329F9DF75"/>
  </w:style>
  <w:style w:type="paragraph" w:styleId="Date">
    <w:name w:val="Date"/>
    <w:basedOn w:val="Normal"/>
    <w:next w:val="Normal"/>
    <w:link w:val="DateChar"/>
    <w:uiPriority w:val="99"/>
    <w:rsid w:val="006A610F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6A610F"/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paragraph" w:customStyle="1" w:styleId="A8F86FC808B5452F9B962873551A7680">
    <w:name w:val="A8F86FC808B5452F9B962873551A7680"/>
  </w:style>
  <w:style w:type="paragraph" w:customStyle="1" w:styleId="4DA9D226816C4DAF8409E8135BA62E90">
    <w:name w:val="4DA9D226816C4DAF8409E8135BA62E90"/>
  </w:style>
  <w:style w:type="paragraph" w:customStyle="1" w:styleId="A23E7AF16AE142B2A5C7E4BC97407113">
    <w:name w:val="A23E7AF16AE142B2A5C7E4BC97407113"/>
  </w:style>
  <w:style w:type="paragraph" w:customStyle="1" w:styleId="EEDD4AC3F18B4A1F979B3289AAB8AEB4">
    <w:name w:val="EEDD4AC3F18B4A1F979B3289AAB8AEB4"/>
  </w:style>
  <w:style w:type="paragraph" w:customStyle="1" w:styleId="11F492FFF7A1444F8A9B471476743AFA">
    <w:name w:val="11F492FFF7A1444F8A9B471476743AFA"/>
  </w:style>
  <w:style w:type="paragraph" w:customStyle="1" w:styleId="FDB8CA4D4F014B38BDBCD7B5979DB578">
    <w:name w:val="FDB8CA4D4F014B38BDBCD7B5979DB578"/>
    <w:rsid w:val="006A610F"/>
  </w:style>
  <w:style w:type="paragraph" w:customStyle="1" w:styleId="6787DE5789CB4CB4972C1C084CABEAD3">
    <w:name w:val="6787DE5789CB4CB4972C1C084CABEAD3"/>
    <w:rsid w:val="006A61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{4CCFCB41-9DF4-46B2-A4CA-F1ED11416C93}tf16402400_win32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2023-11-26T12:41:00Z</dcterms:created>
  <dcterms:modified xsi:type="dcterms:W3CDTF">2023-11-26T13:03:00Z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